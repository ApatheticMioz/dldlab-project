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839BB" w14:textId="77777777" w:rsidR="00C6554A" w:rsidRPr="008B5277" w:rsidRDefault="00C6554A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bookmarkStart w:id="5" w:name="_Hlk183987671"/>
      <w:bookmarkEnd w:id="5"/>
    </w:p>
    <w:bookmarkEnd w:id="0"/>
    <w:bookmarkEnd w:id="1"/>
    <w:bookmarkEnd w:id="2"/>
    <w:bookmarkEnd w:id="3"/>
    <w:bookmarkEnd w:id="4"/>
    <w:p w14:paraId="432B9B4B" w14:textId="77777777" w:rsidR="00764158" w:rsidRDefault="00764158" w:rsidP="00C6554A">
      <w:pPr>
        <w:pStyle w:val="Title"/>
      </w:pPr>
      <w:r>
        <w:t>Digital Logic Design</w:t>
      </w:r>
    </w:p>
    <w:p w14:paraId="7AF15659" w14:textId="7448C0EE" w:rsidR="00C6554A" w:rsidRPr="00D5413C" w:rsidRDefault="00BA3F11" w:rsidP="00C6554A">
      <w:pPr>
        <w:pStyle w:val="Subtitle"/>
      </w:pPr>
      <w:r>
        <w:t xml:space="preserve">6-BIT </w:t>
      </w:r>
      <w:r w:rsidR="009248A3">
        <w:t>RANDOM NUMBER GENERAT</w:t>
      </w:r>
      <w:r w:rsidR="00FF1E18">
        <w:t>OR</w:t>
      </w:r>
    </w:p>
    <w:p w14:paraId="178A86D3" w14:textId="77777777" w:rsidR="009248A3" w:rsidRPr="009248A3" w:rsidRDefault="009248A3" w:rsidP="00C6554A">
      <w:pPr>
        <w:pStyle w:val="ContactInfo"/>
        <w:rPr>
          <w:sz w:val="32"/>
          <w:szCs w:val="32"/>
        </w:rPr>
      </w:pPr>
      <w:r w:rsidRPr="009248A3">
        <w:rPr>
          <w:sz w:val="32"/>
          <w:szCs w:val="32"/>
        </w:rPr>
        <w:t>M. Ibrahim Kiani</w:t>
      </w:r>
      <w:r w:rsidR="00C6554A" w:rsidRPr="009248A3">
        <w:rPr>
          <w:sz w:val="32"/>
          <w:szCs w:val="32"/>
        </w:rPr>
        <w:t xml:space="preserve"> | </w:t>
      </w:r>
      <w:r w:rsidRPr="009248A3">
        <w:rPr>
          <w:sz w:val="32"/>
          <w:szCs w:val="32"/>
        </w:rPr>
        <w:t>M. Abdullah Ali</w:t>
      </w:r>
      <w:r w:rsidR="00C6554A" w:rsidRPr="009248A3">
        <w:rPr>
          <w:sz w:val="32"/>
          <w:szCs w:val="32"/>
        </w:rPr>
        <w:t xml:space="preserve"> | </w:t>
      </w:r>
      <w:r w:rsidRPr="009248A3">
        <w:rPr>
          <w:sz w:val="32"/>
          <w:szCs w:val="32"/>
        </w:rPr>
        <w:t>Mudassir Asghar</w:t>
      </w:r>
    </w:p>
    <w:p w14:paraId="3863151C" w14:textId="77777777" w:rsidR="009248A3" w:rsidRDefault="009248A3" w:rsidP="00C6554A">
      <w:pPr>
        <w:pStyle w:val="ContactInfo"/>
      </w:pPr>
    </w:p>
    <w:p w14:paraId="4C2D9F73" w14:textId="77777777" w:rsidR="009248A3" w:rsidRDefault="009248A3" w:rsidP="00C6554A">
      <w:pPr>
        <w:pStyle w:val="ContactInfo"/>
      </w:pPr>
    </w:p>
    <w:p w14:paraId="0D4AD52C" w14:textId="77777777" w:rsidR="009248A3" w:rsidRDefault="009248A3" w:rsidP="00C6554A">
      <w:pPr>
        <w:pStyle w:val="ContactInfo"/>
      </w:pPr>
    </w:p>
    <w:p w14:paraId="0AE0BD06" w14:textId="77777777" w:rsidR="009248A3" w:rsidRDefault="009248A3" w:rsidP="00C6554A">
      <w:pPr>
        <w:pStyle w:val="ContactInfo"/>
      </w:pPr>
    </w:p>
    <w:p w14:paraId="6AC03FF5" w14:textId="77777777" w:rsidR="009248A3" w:rsidRDefault="009248A3" w:rsidP="00C6554A">
      <w:pPr>
        <w:pStyle w:val="ContactInfo"/>
      </w:pPr>
    </w:p>
    <w:p w14:paraId="6C627D5B" w14:textId="77777777" w:rsidR="009248A3" w:rsidRDefault="009248A3" w:rsidP="00C6554A">
      <w:pPr>
        <w:pStyle w:val="ContactInfo"/>
      </w:pPr>
    </w:p>
    <w:p w14:paraId="197006B8" w14:textId="77777777" w:rsidR="009248A3" w:rsidRDefault="009248A3" w:rsidP="00C6554A">
      <w:pPr>
        <w:pStyle w:val="ContactInfo"/>
      </w:pPr>
    </w:p>
    <w:p w14:paraId="79BE81A7" w14:textId="77777777" w:rsidR="009248A3" w:rsidRDefault="009248A3" w:rsidP="00C6554A">
      <w:pPr>
        <w:pStyle w:val="ContactInfo"/>
      </w:pPr>
    </w:p>
    <w:p w14:paraId="1C80E872" w14:textId="77777777" w:rsidR="009248A3" w:rsidRDefault="009248A3" w:rsidP="00C6554A">
      <w:pPr>
        <w:pStyle w:val="ContactInfo"/>
      </w:pPr>
    </w:p>
    <w:p w14:paraId="18620BCC" w14:textId="77777777" w:rsidR="009248A3" w:rsidRDefault="009248A3" w:rsidP="00C6554A">
      <w:pPr>
        <w:pStyle w:val="ContactInfo"/>
      </w:pPr>
    </w:p>
    <w:p w14:paraId="046B554C" w14:textId="77777777" w:rsidR="009248A3" w:rsidRDefault="009248A3" w:rsidP="00C6554A">
      <w:pPr>
        <w:pStyle w:val="ContactInfo"/>
      </w:pPr>
    </w:p>
    <w:p w14:paraId="24B40354" w14:textId="77777777" w:rsidR="009248A3" w:rsidRDefault="009248A3" w:rsidP="00C6554A">
      <w:pPr>
        <w:pStyle w:val="ContactInfo"/>
      </w:pPr>
    </w:p>
    <w:p w14:paraId="28F06244" w14:textId="77777777" w:rsidR="009248A3" w:rsidRDefault="009248A3" w:rsidP="00C6554A">
      <w:pPr>
        <w:pStyle w:val="ContactInfo"/>
      </w:pPr>
    </w:p>
    <w:p w14:paraId="28F69FC0" w14:textId="77777777" w:rsidR="009248A3" w:rsidRDefault="009248A3" w:rsidP="00C6554A">
      <w:pPr>
        <w:pStyle w:val="ContactInfo"/>
      </w:pPr>
    </w:p>
    <w:p w14:paraId="463E2F66" w14:textId="77777777" w:rsidR="009248A3" w:rsidRDefault="001E5C0F" w:rsidP="0044384B">
      <w:pPr>
        <w:pStyle w:val="ContactInfo"/>
        <w:rPr>
          <w:sz w:val="36"/>
        </w:rPr>
      </w:pPr>
      <w:r>
        <w:rPr>
          <w:sz w:val="36"/>
        </w:rPr>
        <w:t>DS A</w:t>
      </w:r>
    </w:p>
    <w:p w14:paraId="5AAD2662" w14:textId="77777777" w:rsidR="00C6554A" w:rsidRDefault="00C6554A" w:rsidP="00C6554A">
      <w:pPr>
        <w:pStyle w:val="ContactInfo"/>
      </w:pPr>
      <w:r>
        <w:br w:type="page"/>
      </w:r>
    </w:p>
    <w:p w14:paraId="6AB45719" w14:textId="5A112B56" w:rsidR="00C6554A" w:rsidRPr="004139BB" w:rsidRDefault="0044384B" w:rsidP="004139BB">
      <w:pPr>
        <w:pStyle w:val="Title"/>
      </w:pPr>
      <w:r>
        <w:lastRenderedPageBreak/>
        <w:t>Introduction</w:t>
      </w:r>
    </w:p>
    <w:p w14:paraId="32EFE4CA" w14:textId="448533A4" w:rsidR="0044384B" w:rsidRDefault="0044384B" w:rsidP="0044384B">
      <w:pPr>
        <w:pStyle w:val="Heading1"/>
      </w:pPr>
      <w:r w:rsidRPr="0044384B">
        <w:rPr>
          <w:szCs w:val="32"/>
        </w:rPr>
        <w:t>Members</w:t>
      </w:r>
      <w:r>
        <w:t>:</w:t>
      </w:r>
    </w:p>
    <w:p w14:paraId="0BFF6E44" w14:textId="1A1BAE06" w:rsidR="0044384B" w:rsidRDefault="0044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was assigned to a group of 3 people.</w:t>
      </w:r>
    </w:p>
    <w:p w14:paraId="735E8CA5" w14:textId="785DCFA5" w:rsidR="001E5C0F" w:rsidRDefault="0044384B" w:rsidP="004438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4384B">
        <w:rPr>
          <w:rFonts w:ascii="Times New Roman" w:hAnsi="Times New Roman" w:cs="Times New Roman"/>
          <w:sz w:val="24"/>
          <w:szCs w:val="24"/>
        </w:rPr>
        <w:t>Muhammad Abdullah Ali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44384B">
        <w:rPr>
          <w:rFonts w:ascii="Times New Roman" w:hAnsi="Times New Roman" w:cs="Times New Roman"/>
          <w:sz w:val="24"/>
          <w:szCs w:val="24"/>
        </w:rPr>
        <w:t>23i-2523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1AD08E0" w14:textId="41F3D877" w:rsidR="0044384B" w:rsidRDefault="0044384B" w:rsidP="004438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Muhammad Ibrahim Kiani (23i-2536)</w:t>
      </w:r>
    </w:p>
    <w:p w14:paraId="6DB97E1D" w14:textId="241D7CEC" w:rsidR="0044384B" w:rsidRDefault="0044384B" w:rsidP="004438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Mudassir Asghar (23i-</w:t>
      </w:r>
      <w:r w:rsidR="007E725E">
        <w:rPr>
          <w:rFonts w:ascii="Times New Roman" w:hAnsi="Times New Roman" w:cs="Times New Roman"/>
          <w:sz w:val="24"/>
          <w:szCs w:val="24"/>
        </w:rPr>
        <w:t>2577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12BDA96" w14:textId="212DED30" w:rsidR="0044384B" w:rsidRDefault="0044384B" w:rsidP="0044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consists of using digital logic components to generate a random 6-bit number. After that, the goal is to display that number on a double 7-segment display. In</w:t>
      </w:r>
      <w:r w:rsidR="001B5825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decimal</w:t>
      </w:r>
      <w:r w:rsidR="001B5825">
        <w:rPr>
          <w:rFonts w:ascii="Times New Roman" w:hAnsi="Times New Roman" w:cs="Times New Roman"/>
          <w:sz w:val="24"/>
          <w:szCs w:val="24"/>
        </w:rPr>
        <w:t xml:space="preserve"> number system</w:t>
      </w:r>
      <w:r>
        <w:rPr>
          <w:rFonts w:ascii="Times New Roman" w:hAnsi="Times New Roman" w:cs="Times New Roman"/>
          <w:sz w:val="24"/>
          <w:szCs w:val="24"/>
        </w:rPr>
        <w:t>, this number lies from 0-6</w:t>
      </w:r>
      <w:r w:rsidR="00F42DF5">
        <w:rPr>
          <w:rFonts w:ascii="Times New Roman" w:hAnsi="Times New Roman" w:cs="Times New Roman"/>
          <w:sz w:val="24"/>
          <w:szCs w:val="24"/>
        </w:rPr>
        <w:t>3.</w:t>
      </w:r>
    </w:p>
    <w:p w14:paraId="4C326EBD" w14:textId="3CAB2B40" w:rsidR="0044384B" w:rsidRDefault="0044384B" w:rsidP="0044384B">
      <w:pPr>
        <w:pStyle w:val="Heading1"/>
      </w:pPr>
      <w:r>
        <w:t>Significance:</w:t>
      </w:r>
    </w:p>
    <w:p w14:paraId="29B1BF31" w14:textId="077A8812" w:rsidR="004139BB" w:rsidRDefault="0044384B" w:rsidP="0044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real</w:t>
      </w:r>
      <w:r w:rsidR="004139BB">
        <w:rPr>
          <w:rFonts w:ascii="Times New Roman" w:hAnsi="Times New Roman" w:cs="Times New Roman"/>
          <w:sz w:val="24"/>
          <w:szCs w:val="24"/>
        </w:rPr>
        <w:t xml:space="preserve"> world, computer generated random numbers are only pseudorandom and</w:t>
      </w:r>
      <w:r w:rsidR="007E2C33">
        <w:rPr>
          <w:rFonts w:ascii="Times New Roman" w:hAnsi="Times New Roman" w:cs="Times New Roman"/>
          <w:sz w:val="24"/>
          <w:szCs w:val="24"/>
        </w:rPr>
        <w:t xml:space="preserve"> p</w:t>
      </w:r>
      <w:r w:rsidR="004139BB">
        <w:rPr>
          <w:rFonts w:ascii="Times New Roman" w:hAnsi="Times New Roman" w:cs="Times New Roman"/>
          <w:sz w:val="24"/>
          <w:szCs w:val="24"/>
        </w:rPr>
        <w:t xml:space="preserve">atterns can usually be found within these numbers. </w:t>
      </w:r>
    </w:p>
    <w:p w14:paraId="04E17267" w14:textId="7CB343F2" w:rsidR="00E650CB" w:rsidRDefault="004139BB" w:rsidP="0044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Physical component based random numbers, however, </w:t>
      </w:r>
      <w:r w:rsidR="00F25D54">
        <w:rPr>
          <w:rFonts w:ascii="Times New Roman" w:hAnsi="Times New Roman" w:cs="Times New Roman"/>
          <w:sz w:val="24"/>
          <w:szCs w:val="24"/>
        </w:rPr>
        <w:t xml:space="preserve">can be more random or harder to predict, by introducing noise into the circuit, or how we implemented it, using a module to vary the frequency of the 555 IC. Effectively changing the fixed pattern that the random number generation previously followed. </w:t>
      </w:r>
      <w:r w:rsidR="00E650CB">
        <w:rPr>
          <w:rFonts w:ascii="Times New Roman" w:hAnsi="Times New Roman" w:cs="Times New Roman"/>
          <w:sz w:val="24"/>
          <w:szCs w:val="24"/>
        </w:rPr>
        <w:t>The circuit can be used for encryption, gam</w:t>
      </w:r>
      <w:r w:rsidR="00EC2E64">
        <w:rPr>
          <w:rFonts w:ascii="Times New Roman" w:hAnsi="Times New Roman" w:cs="Times New Roman"/>
          <w:sz w:val="24"/>
          <w:szCs w:val="24"/>
        </w:rPr>
        <w:t>es</w:t>
      </w:r>
      <w:r w:rsidR="00E650CB">
        <w:rPr>
          <w:rFonts w:ascii="Times New Roman" w:hAnsi="Times New Roman" w:cs="Times New Roman"/>
          <w:sz w:val="24"/>
          <w:szCs w:val="24"/>
        </w:rPr>
        <w:t xml:space="preserve">, statistics etc.  </w:t>
      </w:r>
    </w:p>
    <w:p w14:paraId="1BEBEF14" w14:textId="77777777" w:rsidR="004139BB" w:rsidRDefault="004139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A50C0D" w14:textId="4CD30FBD" w:rsidR="004139BB" w:rsidRDefault="004139BB" w:rsidP="004139BB">
      <w:pPr>
        <w:pStyle w:val="Title"/>
      </w:pPr>
      <w:r>
        <w:lastRenderedPageBreak/>
        <w:t>Implementation</w:t>
      </w:r>
    </w:p>
    <w:p w14:paraId="6D4F41AD" w14:textId="2E57508D" w:rsidR="004139BB" w:rsidRDefault="004139BB" w:rsidP="004139BB">
      <w:pPr>
        <w:pStyle w:val="Heading1"/>
      </w:pPr>
      <w:r>
        <w:t>Functionality:</w:t>
      </w:r>
    </w:p>
    <w:p w14:paraId="0719BB16" w14:textId="7E4BBC95" w:rsidR="004139BB" w:rsidRDefault="004139BB" w:rsidP="004139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consists of a button </w:t>
      </w:r>
      <w:r w:rsidR="00D506CC">
        <w:rPr>
          <w:rFonts w:ascii="Times New Roman" w:hAnsi="Times New Roman" w:cs="Times New Roman"/>
          <w:sz w:val="24"/>
          <w:szCs w:val="24"/>
        </w:rPr>
        <w:t>that,</w: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 w:rsidR="00D506CC">
        <w:rPr>
          <w:rFonts w:ascii="Times New Roman" w:hAnsi="Times New Roman" w:cs="Times New Roman"/>
          <w:sz w:val="24"/>
          <w:szCs w:val="24"/>
        </w:rPr>
        <w:t>pressed</w:t>
      </w:r>
      <w:r>
        <w:rPr>
          <w:rFonts w:ascii="Times New Roman" w:hAnsi="Times New Roman" w:cs="Times New Roman"/>
          <w:sz w:val="24"/>
          <w:szCs w:val="24"/>
        </w:rPr>
        <w:t xml:space="preserve">, produces a random 6-bit number and displays them in both binary form, and decimal form through BCD conversion in the form of </w:t>
      </w:r>
      <w:r w:rsidR="00623EBF">
        <w:rPr>
          <w:rFonts w:ascii="Times New Roman" w:hAnsi="Times New Roman" w:cs="Times New Roman"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7-segment displays. Each time the button is toggled, a new random number will be generated and displayed.</w:t>
      </w:r>
    </w:p>
    <w:p w14:paraId="298719C9" w14:textId="1E865A45" w:rsidR="004139BB" w:rsidRDefault="004139BB" w:rsidP="004139BB">
      <w:pPr>
        <w:pStyle w:val="Heading1"/>
      </w:pPr>
      <w:r>
        <w:t>Logic:</w:t>
      </w:r>
    </w:p>
    <w:p w14:paraId="5F8F020C" w14:textId="33FC259A" w:rsidR="004139BB" w:rsidRDefault="004139BB" w:rsidP="004139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555-Astable IC will pulse rapidly in </w:t>
      </w:r>
      <w:r w:rsidR="00826079">
        <w:rPr>
          <w:rFonts w:ascii="Times New Roman" w:hAnsi="Times New Roman" w:cs="Times New Roman"/>
          <w:sz w:val="24"/>
          <w:szCs w:val="24"/>
        </w:rPr>
        <w:t>micro</w:t>
      </w:r>
      <w:r>
        <w:rPr>
          <w:rFonts w:ascii="Times New Roman" w:hAnsi="Times New Roman" w:cs="Times New Roman"/>
          <w:sz w:val="24"/>
          <w:szCs w:val="24"/>
        </w:rPr>
        <w:t>seconds to</w:t>
      </w:r>
      <w:r w:rsidR="00020500">
        <w:rPr>
          <w:rFonts w:ascii="Times New Roman" w:hAnsi="Times New Roman" w:cs="Times New Roman"/>
          <w:sz w:val="24"/>
          <w:szCs w:val="24"/>
        </w:rPr>
        <w:t xml:space="preserve"> </w:t>
      </w:r>
      <w:r w:rsidR="00286135">
        <w:rPr>
          <w:rFonts w:ascii="Times New Roman" w:hAnsi="Times New Roman" w:cs="Times New Roman"/>
          <w:sz w:val="24"/>
          <w:szCs w:val="24"/>
        </w:rPr>
        <w:t>increase</w:t>
      </w:r>
      <w:r>
        <w:rPr>
          <w:rFonts w:ascii="Times New Roman" w:hAnsi="Times New Roman" w:cs="Times New Roman"/>
          <w:sz w:val="24"/>
          <w:szCs w:val="24"/>
        </w:rPr>
        <w:t xml:space="preserve"> an </w:t>
      </w:r>
      <w:r w:rsidR="00286135">
        <w:rPr>
          <w:rFonts w:ascii="Times New Roman" w:hAnsi="Times New Roman" w:cs="Times New Roman"/>
          <w:sz w:val="24"/>
          <w:szCs w:val="24"/>
        </w:rPr>
        <w:t>up-</w:t>
      </w:r>
      <w:r>
        <w:rPr>
          <w:rFonts w:ascii="Times New Roman" w:hAnsi="Times New Roman" w:cs="Times New Roman"/>
          <w:sz w:val="24"/>
          <w:szCs w:val="24"/>
        </w:rPr>
        <w:t>counter</w:t>
      </w:r>
      <w:r w:rsidR="008040C0">
        <w:rPr>
          <w:rFonts w:ascii="Times New Roman" w:hAnsi="Times New Roman" w:cs="Times New Roman"/>
          <w:sz w:val="24"/>
          <w:szCs w:val="24"/>
        </w:rPr>
        <w:t xml:space="preserve"> (555 IC has varying frequency output according to sine wave, generated by another module)</w:t>
      </w:r>
      <w:r>
        <w:rPr>
          <w:rFonts w:ascii="Times New Roman" w:hAnsi="Times New Roman" w:cs="Times New Roman"/>
          <w:sz w:val="24"/>
          <w:szCs w:val="24"/>
        </w:rPr>
        <w:t xml:space="preserve">. When the button is pressed, the circuit will be </w:t>
      </w:r>
      <w:r w:rsidR="004172BF">
        <w:rPr>
          <w:rFonts w:ascii="Times New Roman" w:hAnsi="Times New Roman" w:cs="Times New Roman"/>
          <w:sz w:val="24"/>
          <w:szCs w:val="24"/>
        </w:rPr>
        <w:t>incrementing</w:t>
      </w:r>
      <w:r w:rsidR="00286135">
        <w:rPr>
          <w:rFonts w:ascii="Times New Roman" w:hAnsi="Times New Roman" w:cs="Times New Roman"/>
          <w:sz w:val="24"/>
          <w:szCs w:val="24"/>
        </w:rPr>
        <w:t xml:space="preserve"> process will stop</w:t>
      </w:r>
      <w:r>
        <w:rPr>
          <w:rFonts w:ascii="Times New Roman" w:hAnsi="Times New Roman" w:cs="Times New Roman"/>
          <w:sz w:val="24"/>
          <w:szCs w:val="24"/>
        </w:rPr>
        <w:t>.</w:t>
      </w:r>
      <w:r w:rsidR="002828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34B51" w14:textId="2AE2BBA8" w:rsidR="00A97A82" w:rsidRDefault="004139BB" w:rsidP="004139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number in binary will be displayed but in order to display it in decimal, we first convert the binary number to BCD form.</w:t>
      </w:r>
      <w:r w:rsidR="00A97A82">
        <w:rPr>
          <w:rFonts w:ascii="Times New Roman" w:hAnsi="Times New Roman" w:cs="Times New Roman"/>
          <w:sz w:val="24"/>
          <w:szCs w:val="24"/>
        </w:rPr>
        <w:t xml:space="preserve"> After getting 2 groups of 4-bits in BCD, we connect them both to a 7-segment display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97A82">
        <w:rPr>
          <w:rFonts w:ascii="Times New Roman" w:hAnsi="Times New Roman" w:cs="Times New Roman"/>
          <w:sz w:val="24"/>
          <w:szCs w:val="24"/>
        </w:rPr>
        <w:t>to display the number in decimal.</w:t>
      </w:r>
    </w:p>
    <w:p w14:paraId="1CC25070" w14:textId="270D5489" w:rsidR="00A97A82" w:rsidRDefault="00A97A82" w:rsidP="004139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achieve this, </w:t>
      </w:r>
      <w:r w:rsidR="002828C2">
        <w:rPr>
          <w:rFonts w:ascii="Times New Roman" w:hAnsi="Times New Roman" w:cs="Times New Roman"/>
          <w:sz w:val="24"/>
          <w:szCs w:val="24"/>
        </w:rPr>
        <w:t xml:space="preserve">the project was divided into different </w:t>
      </w:r>
      <w:r w:rsidR="007E725E">
        <w:rPr>
          <w:rFonts w:ascii="Times New Roman" w:hAnsi="Times New Roman" w:cs="Times New Roman"/>
          <w:sz w:val="24"/>
          <w:szCs w:val="24"/>
        </w:rPr>
        <w:t>modules</w:t>
      </w:r>
      <w:r w:rsidR="002828C2">
        <w:rPr>
          <w:rFonts w:ascii="Times New Roman" w:hAnsi="Times New Roman" w:cs="Times New Roman"/>
          <w:sz w:val="24"/>
          <w:szCs w:val="24"/>
        </w:rPr>
        <w:t xml:space="preserve">, each of which performing its function separately, and </w:t>
      </w:r>
      <w:r w:rsidR="00F66AC8">
        <w:rPr>
          <w:rFonts w:ascii="Times New Roman" w:hAnsi="Times New Roman" w:cs="Times New Roman"/>
          <w:sz w:val="24"/>
          <w:szCs w:val="24"/>
        </w:rPr>
        <w:t xml:space="preserve">then </w:t>
      </w:r>
      <w:r w:rsidR="00121CF4">
        <w:rPr>
          <w:rFonts w:ascii="Times New Roman" w:hAnsi="Times New Roman" w:cs="Times New Roman"/>
          <w:sz w:val="24"/>
          <w:szCs w:val="24"/>
        </w:rPr>
        <w:t>connected</w:t>
      </w:r>
      <w:r w:rsidR="002828C2">
        <w:rPr>
          <w:rFonts w:ascii="Times New Roman" w:hAnsi="Times New Roman" w:cs="Times New Roman"/>
          <w:sz w:val="24"/>
          <w:szCs w:val="24"/>
        </w:rPr>
        <w:t xml:space="preserve"> to achieve the desired effect of random number generation. </w:t>
      </w:r>
    </w:p>
    <w:p w14:paraId="5745E622" w14:textId="77777777" w:rsidR="00A97A82" w:rsidRDefault="00A97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CC001A" w14:textId="5C6FC7CB" w:rsidR="002828C2" w:rsidRDefault="007E725E" w:rsidP="002828C2">
      <w:pPr>
        <w:pStyle w:val="Title"/>
      </w:pPr>
      <w:r>
        <w:lastRenderedPageBreak/>
        <w:t>Modules</w:t>
      </w:r>
    </w:p>
    <w:p w14:paraId="127C7904" w14:textId="20A464ED" w:rsidR="00121CF4" w:rsidRPr="00121CF4" w:rsidRDefault="002828C2" w:rsidP="00121CF4">
      <w:pPr>
        <w:pStyle w:val="Heading1"/>
      </w:pPr>
      <w:r>
        <w:t>List of c</w:t>
      </w:r>
      <w:r w:rsidR="00A97A82">
        <w:t>omponents:</w:t>
      </w:r>
    </w:p>
    <w:p w14:paraId="7E75A164" w14:textId="5F8E5043" w:rsidR="00121CF4" w:rsidRDefault="00121CF4" w:rsidP="00121CF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Sine Wave Generator</w:t>
      </w:r>
    </w:p>
    <w:p w14:paraId="41D0B461" w14:textId="131014CA" w:rsidR="00121CF4" w:rsidRDefault="00121CF4" w:rsidP="00A97A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555 Astable IC</w:t>
      </w:r>
    </w:p>
    <w:p w14:paraId="18E6B07B" w14:textId="7047F2BF" w:rsidR="00A97A82" w:rsidRDefault="00A97A82" w:rsidP="00A97A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6-Bit UP Counter</w:t>
      </w:r>
    </w:p>
    <w:p w14:paraId="04796FC2" w14:textId="59A09445" w:rsidR="00A97A82" w:rsidRDefault="00A97A82" w:rsidP="00A97A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6-Bit Binary to BCD Converter</w:t>
      </w:r>
    </w:p>
    <w:p w14:paraId="3E55FFF6" w14:textId="6C3CB782" w:rsidR="00A97A82" w:rsidRDefault="00A97A82" w:rsidP="00A97A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2-Digit BCD to 7-Segment Display</w:t>
      </w:r>
    </w:p>
    <w:p w14:paraId="5658A6D7" w14:textId="10160DA2" w:rsidR="00E56ED9" w:rsidRDefault="00E56ED9" w:rsidP="00E56ED9">
      <w:pPr>
        <w:pStyle w:val="Heading1"/>
      </w:pPr>
      <w:r>
        <w:t>Sine Wave Generator</w:t>
      </w:r>
      <w:r>
        <w:t>:</w:t>
      </w:r>
    </w:p>
    <w:p w14:paraId="0502C553" w14:textId="6EE47809" w:rsidR="00E56ED9" w:rsidRPr="00837936" w:rsidRDefault="00837936" w:rsidP="00837936">
      <w:r>
        <w:t>The sine wave generator uses a relaxation oscillator, operational amplifiers and passive components to generate a sine wave, which is then fed to a transistor. The transistor is connected in parallel to R</w:t>
      </w:r>
      <w:r>
        <w:rPr>
          <w:vertAlign w:val="subscript"/>
        </w:rPr>
        <w:t>2</w:t>
      </w:r>
      <w:r>
        <w:t>, this varies the effective resistance of R</w:t>
      </w:r>
      <w:r>
        <w:rPr>
          <w:vertAlign w:val="subscript"/>
        </w:rPr>
        <w:t>2</w:t>
      </w:r>
      <w:r>
        <w:t xml:space="preserve"> depending on the current value of the sine wave</w:t>
      </w:r>
      <w:r w:rsidR="00A40D6E">
        <w:t xml:space="preserve"> AC signal.</w:t>
      </w:r>
    </w:p>
    <w:p w14:paraId="59D35CD0" w14:textId="792113D5" w:rsidR="002828C2" w:rsidRDefault="002828C2" w:rsidP="002828C2">
      <w:pPr>
        <w:pStyle w:val="Heading1"/>
      </w:pPr>
      <w:r>
        <w:t>Astable IC:</w:t>
      </w:r>
    </w:p>
    <w:p w14:paraId="1F7468EF" w14:textId="43EBB7FA" w:rsidR="002828C2" w:rsidRDefault="002675FC" w:rsidP="002828C2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 555 IC is used to generate a continuous square wave to provide a consistently</w:t>
      </w:r>
      <w:r w:rsidR="007079CA">
        <w:rPr>
          <w:rFonts w:ascii="Times New Roman" w:hAnsi="Times New Roman" w:cs="Times New Roman"/>
          <w:noProof/>
          <w:sz w:val="24"/>
          <w:szCs w:val="24"/>
        </w:rPr>
        <w:t xml:space="preserve"> changing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pulse generation mechanism.</w:t>
      </w:r>
    </w:p>
    <w:p w14:paraId="675FC653" w14:textId="690DB13E" w:rsidR="00184B4F" w:rsidRDefault="002675FC" w:rsidP="002828C2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Using the two resistors and capacitor, the pulse frequency is 35 kHz</w:t>
      </w:r>
      <w:r w:rsidR="00C44032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EB2DE8">
        <w:rPr>
          <w:rFonts w:ascii="Times New Roman" w:hAnsi="Times New Roman" w:cs="Times New Roman"/>
          <w:noProof/>
          <w:sz w:val="24"/>
          <w:szCs w:val="24"/>
        </w:rPr>
        <w:t>a</w:t>
      </w:r>
      <w:r w:rsidR="00C44032">
        <w:rPr>
          <w:rFonts w:ascii="Times New Roman" w:hAnsi="Times New Roman" w:cs="Times New Roman"/>
          <w:noProof/>
          <w:sz w:val="24"/>
          <w:szCs w:val="24"/>
        </w:rPr>
        <w:t>verages at this number, varies around it according to previously generated sine wave)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which allows </w:t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extremely fast pulsing which helps in generation of a new random number, even if the time between two button pressed is very small. </w:t>
      </w:r>
    </w:p>
    <w:p w14:paraId="4FCC4399" w14:textId="16544615" w:rsidR="00184B4F" w:rsidRDefault="005A0991" w:rsidP="006A009A">
      <w:pPr>
        <w:pStyle w:val="Heading1"/>
        <w:rPr>
          <w:noProof/>
        </w:rPr>
      </w:pPr>
      <w:r>
        <w:rPr>
          <w:noProof/>
        </w:rPr>
        <w:t>U</w:t>
      </w:r>
      <w:r w:rsidR="00472686">
        <w:rPr>
          <w:noProof/>
        </w:rPr>
        <w:t>p</w:t>
      </w:r>
      <w:r w:rsidR="00870040">
        <w:rPr>
          <w:noProof/>
        </w:rPr>
        <w:t>-</w:t>
      </w:r>
      <w:r w:rsidR="001D33C5">
        <w:rPr>
          <w:noProof/>
        </w:rPr>
        <w:t>C</w:t>
      </w:r>
      <w:r w:rsidR="006A009A">
        <w:rPr>
          <w:noProof/>
        </w:rPr>
        <w:t>ounter:</w:t>
      </w:r>
    </w:p>
    <w:p w14:paraId="4E82755D" w14:textId="51C3C17F" w:rsidR="006A009A" w:rsidRDefault="006A009A" w:rsidP="006A00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JK Flip Flops are connected in series to create a sequential circuit that counts up to 63 and then resets back to 0 upon reaching it. </w:t>
      </w:r>
    </w:p>
    <w:p w14:paraId="4DDD83E8" w14:textId="0F203C0C" w:rsidR="006A009A" w:rsidRPr="002675FC" w:rsidRDefault="006A009A" w:rsidP="002675F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t>Binary to BCD Converter:</w:t>
      </w:r>
    </w:p>
    <w:p w14:paraId="493C04E5" w14:textId="3E72903F" w:rsidR="006A009A" w:rsidRDefault="006A009A" w:rsidP="006A00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truth table was made comprising of all 63 combinations of binary and how it maps to BCD representation. After this, K-</w:t>
      </w:r>
      <w:r w:rsidR="00401D92">
        <w:rPr>
          <w:rFonts w:ascii="Times New Roman" w:hAnsi="Times New Roman" w:cs="Times New Roman"/>
          <w:sz w:val="24"/>
          <w:szCs w:val="24"/>
        </w:rPr>
        <w:t>Map</w:t>
      </w:r>
      <w:r w:rsidR="00E4779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7791">
        <w:rPr>
          <w:rFonts w:ascii="Times New Roman" w:hAnsi="Times New Roman" w:cs="Times New Roman"/>
          <w:sz w:val="24"/>
          <w:szCs w:val="24"/>
        </w:rPr>
        <w:t xml:space="preserve">were </w:t>
      </w:r>
      <w:r>
        <w:rPr>
          <w:rFonts w:ascii="Times New Roman" w:hAnsi="Times New Roman" w:cs="Times New Roman"/>
          <w:sz w:val="24"/>
          <w:szCs w:val="24"/>
        </w:rPr>
        <w:t xml:space="preserve">used to simplify the </w:t>
      </w:r>
      <w:r w:rsidR="00401D92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oolean expression</w:t>
      </w:r>
      <w:r w:rsidR="0058519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to generate 8 Boolean expressio</w:t>
      </w:r>
      <w:r w:rsidR="000B7175">
        <w:rPr>
          <w:rFonts w:ascii="Times New Roman" w:hAnsi="Times New Roman" w:cs="Times New Roman"/>
          <w:sz w:val="24"/>
          <w:szCs w:val="24"/>
        </w:rPr>
        <w:t>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4FED56" w14:textId="07D122F4" w:rsidR="00E5549A" w:rsidRDefault="00E5549A" w:rsidP="00E554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0F6D40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oolean expressions </w:t>
      </w:r>
      <w:r w:rsidR="000F6D40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divided into two groups; 4 bits to represent the unit</w:t>
      </w:r>
      <w:r w:rsidR="00401D9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digit and 4 for the tens digit. Each of </w:t>
      </w:r>
      <w:r w:rsidR="00C53D37">
        <w:rPr>
          <w:rFonts w:ascii="Times New Roman" w:hAnsi="Times New Roman" w:cs="Times New Roman"/>
          <w:sz w:val="24"/>
          <w:szCs w:val="24"/>
        </w:rPr>
        <w:t>these</w:t>
      </w:r>
      <w:r w:rsidR="00136BD2">
        <w:rPr>
          <w:rFonts w:ascii="Times New Roman" w:hAnsi="Times New Roman" w:cs="Times New Roman"/>
          <w:sz w:val="24"/>
          <w:szCs w:val="24"/>
        </w:rPr>
        <w:t xml:space="preserve"> two digits (tens and ones)</w:t>
      </w:r>
      <w:r>
        <w:rPr>
          <w:rFonts w:ascii="Times New Roman" w:hAnsi="Times New Roman" w:cs="Times New Roman"/>
          <w:sz w:val="24"/>
          <w:szCs w:val="24"/>
        </w:rPr>
        <w:t xml:space="preserve"> were then connected to a BCD to 7-segment decoder IC</w:t>
      </w:r>
      <w:r w:rsidR="000F6D4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4511</w:t>
      </w:r>
      <w:r w:rsidR="000F6D4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5D0AE8" w14:textId="6EE59F99" w:rsidR="00E5549A" w:rsidRDefault="00E5549A" w:rsidP="00E554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outputs of the 4511 IC were then passed onto two 7-segment display units.</w:t>
      </w:r>
    </w:p>
    <w:p w14:paraId="05216BA2" w14:textId="58F7950B" w:rsidR="00E5549A" w:rsidRDefault="00E5549A" w:rsidP="00E5549A">
      <w:pPr>
        <w:pStyle w:val="Heading1"/>
      </w:pPr>
      <w:r>
        <w:t>BCD to 7-Segment Display:</w:t>
      </w:r>
    </w:p>
    <w:p w14:paraId="3F6F651F" w14:textId="77777777" w:rsidR="002675FC" w:rsidRDefault="00E5549A" w:rsidP="00E554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of the outputs of the aforementioned 4511 IC is connected to a separate </w:t>
      </w:r>
      <w:r w:rsidR="002675FC">
        <w:rPr>
          <w:rFonts w:ascii="Times New Roman" w:hAnsi="Times New Roman" w:cs="Times New Roman"/>
          <w:sz w:val="24"/>
          <w:szCs w:val="24"/>
        </w:rPr>
        <w:t>7-segment display.</w:t>
      </w:r>
    </w:p>
    <w:p w14:paraId="68FFE8C1" w14:textId="633052A3" w:rsidR="002675FC" w:rsidRDefault="002675FC" w:rsidP="00E554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The output representing the units digit is positioned to the left whereas the one representing the tens digit is positioned to the right.</w:t>
      </w:r>
    </w:p>
    <w:p w14:paraId="4FDF16F9" w14:textId="77777777" w:rsidR="002675FC" w:rsidRDefault="002675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53A6BC" w14:textId="69E3DB80" w:rsidR="00E5549A" w:rsidRDefault="00A63C83" w:rsidP="002675FC">
      <w:pPr>
        <w:pStyle w:val="Title"/>
      </w:pPr>
      <w:r>
        <w:lastRenderedPageBreak/>
        <w:t>Hardware</w:t>
      </w:r>
    </w:p>
    <w:p w14:paraId="78439DA3" w14:textId="4A54CB09" w:rsidR="008942FA" w:rsidRDefault="0037206B" w:rsidP="008942FA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Sine Wave Generator</w:t>
      </w:r>
      <w:r w:rsidR="008942FA">
        <w:rPr>
          <w:rFonts w:ascii="Times New Roman" w:hAnsi="Times New Roman" w:cs="Times New Roman"/>
        </w:rPr>
        <w:t>:</w:t>
      </w:r>
    </w:p>
    <w:p w14:paraId="43CB03B3" w14:textId="2939575F" w:rsidR="0036595B" w:rsidRDefault="00270E25" w:rsidP="003659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3x LM741 Op-Amps</w:t>
      </w:r>
    </w:p>
    <w:p w14:paraId="5E59C5AA" w14:textId="6142DE91" w:rsidR="0036595B" w:rsidRDefault="00CE2A3F" w:rsidP="003659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2x 1N4732A </w:t>
      </w:r>
      <w:r w:rsidR="008A50E2">
        <w:rPr>
          <w:rFonts w:ascii="Times New Roman" w:hAnsi="Times New Roman" w:cs="Times New Roman"/>
          <w:sz w:val="24"/>
          <w:szCs w:val="24"/>
        </w:rPr>
        <w:t>Zener Diodes</w:t>
      </w:r>
    </w:p>
    <w:p w14:paraId="3500EA38" w14:textId="77777777" w:rsidR="0036595B" w:rsidRDefault="0036595B" w:rsidP="003659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1x 1nF Capacitor</w:t>
      </w:r>
    </w:p>
    <w:p w14:paraId="5816A84E" w14:textId="519CE136" w:rsidR="008942FA" w:rsidRDefault="0036595B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1x 2N2222 Transistor</w:t>
      </w:r>
      <w:r w:rsidR="001776CB">
        <w:rPr>
          <w:rFonts w:ascii="Times New Roman" w:hAnsi="Times New Roman" w:cs="Times New Roman"/>
          <w:sz w:val="24"/>
          <w:szCs w:val="24"/>
        </w:rPr>
        <w:t xml:space="preserve"> + 1x PN2907A Transistor</w:t>
      </w:r>
    </w:p>
    <w:p w14:paraId="4687A082" w14:textId="29FEACEB" w:rsidR="00F2073E" w:rsidRDefault="00F2073E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3x 100k Ohm, 5.1k Ohm, 3.15k </w:t>
      </w:r>
      <w:r>
        <w:rPr>
          <w:rFonts w:ascii="Times New Roman" w:hAnsi="Times New Roman" w:cs="Times New Roman"/>
          <w:sz w:val="24"/>
          <w:szCs w:val="24"/>
        </w:rPr>
        <w:t>Ohm</w:t>
      </w:r>
      <w:r>
        <w:rPr>
          <w:rFonts w:ascii="Times New Roman" w:hAnsi="Times New Roman" w:cs="Times New Roman"/>
          <w:sz w:val="24"/>
          <w:szCs w:val="24"/>
        </w:rPr>
        <w:t xml:space="preserve">, 1.8k </w:t>
      </w:r>
      <w:bookmarkStart w:id="6" w:name="_Hlk183987441"/>
      <w:r>
        <w:rPr>
          <w:rFonts w:ascii="Times New Roman" w:hAnsi="Times New Roman" w:cs="Times New Roman"/>
          <w:sz w:val="24"/>
          <w:szCs w:val="24"/>
        </w:rPr>
        <w:t>Ohm</w:t>
      </w:r>
      <w:bookmarkEnd w:id="6"/>
      <w:r>
        <w:rPr>
          <w:rFonts w:ascii="Times New Roman" w:hAnsi="Times New Roman" w:cs="Times New Roman"/>
          <w:sz w:val="24"/>
          <w:szCs w:val="24"/>
        </w:rPr>
        <w:t>,</w:t>
      </w:r>
      <w:r w:rsidR="00C035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2.7k Ohm, 5k Ohm </w:t>
      </w:r>
      <w:r w:rsidR="000A1667">
        <w:rPr>
          <w:rFonts w:ascii="Times New Roman" w:hAnsi="Times New Roman" w:cs="Times New Roman"/>
          <w:sz w:val="24"/>
          <w:szCs w:val="24"/>
        </w:rPr>
        <w:t>and</w:t>
      </w:r>
      <w:r w:rsidR="00C03535">
        <w:rPr>
          <w:rFonts w:ascii="Times New Roman" w:hAnsi="Times New Roman" w:cs="Times New Roman"/>
          <w:sz w:val="24"/>
          <w:szCs w:val="24"/>
        </w:rPr>
        <w:t xml:space="preserve"> </w:t>
      </w:r>
      <w:r w:rsidR="000A1667">
        <w:rPr>
          <w:rFonts w:ascii="Times New Roman" w:hAnsi="Times New Roman" w:cs="Times New Roman"/>
          <w:sz w:val="24"/>
          <w:szCs w:val="24"/>
        </w:rPr>
        <w:t>10k Ohm</w:t>
      </w:r>
      <w:r w:rsidR="006417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resistors </w:t>
      </w:r>
    </w:p>
    <w:p w14:paraId="496FC6D4" w14:textId="2DB53801" w:rsidR="00AA7BA0" w:rsidRDefault="00AA7BA0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6x Silicon Diodes </w:t>
      </w:r>
    </w:p>
    <w:p w14:paraId="43934F5B" w14:textId="5BF7BABA" w:rsidR="000350DF" w:rsidRPr="00583277" w:rsidRDefault="003253CA" w:rsidP="000350D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2x 15V Cells</w:t>
      </w:r>
    </w:p>
    <w:p w14:paraId="7E6AB240" w14:textId="6A22E777" w:rsidR="00A63C83" w:rsidRDefault="00A63C83" w:rsidP="00A63C83">
      <w:pPr>
        <w:pStyle w:val="Heading1"/>
        <w:rPr>
          <w:rFonts w:ascii="Times New Roman" w:hAnsi="Times New Roman" w:cs="Times New Roman"/>
        </w:rPr>
      </w:pPr>
      <w:r w:rsidRPr="00A63C83">
        <w:rPr>
          <w:rFonts w:ascii="Times New Roman" w:hAnsi="Times New Roman" w:cs="Times New Roman"/>
        </w:rPr>
        <w:t>555 Astable IC</w:t>
      </w:r>
      <w:r>
        <w:rPr>
          <w:rFonts w:ascii="Times New Roman" w:hAnsi="Times New Roman" w:cs="Times New Roman"/>
        </w:rPr>
        <w:t>:</w:t>
      </w:r>
    </w:p>
    <w:p w14:paraId="4C1054BE" w14:textId="298DF3D6" w:rsidR="00A63C83" w:rsidRDefault="00A63C83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1x 555 IC</w:t>
      </w:r>
    </w:p>
    <w:p w14:paraId="7F644239" w14:textId="7BCA9E5A" w:rsidR="00A63C83" w:rsidRDefault="00A63C83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1k, 10k, and 20k Ohm resistors</w:t>
      </w:r>
    </w:p>
    <w:p w14:paraId="0D7F3CE5" w14:textId="6605D467" w:rsidR="00A63C83" w:rsidRDefault="00A63C83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1x 1nF Capacitor</w:t>
      </w:r>
    </w:p>
    <w:p w14:paraId="3E360D06" w14:textId="6E2FEFBE" w:rsidR="00A63C83" w:rsidRDefault="00A63C83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1x 2N2222 Transistor</w:t>
      </w:r>
    </w:p>
    <w:p w14:paraId="585638BF" w14:textId="7D48E3FF" w:rsidR="00A63C83" w:rsidRDefault="00A63C83" w:rsidP="00A63C83">
      <w:pPr>
        <w:pStyle w:val="Heading1"/>
      </w:pPr>
      <w:r>
        <w:t>6 Bit UP Counter:</w:t>
      </w:r>
    </w:p>
    <w:p w14:paraId="23408FF9" w14:textId="15D4B591" w:rsidR="00A63C83" w:rsidRDefault="00A63C83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3x Dual JK Flip Flops (74LS76)</w:t>
      </w:r>
    </w:p>
    <w:p w14:paraId="4A8068DE" w14:textId="539B3F24" w:rsidR="00A63C83" w:rsidRDefault="00A63C83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1x Quad AND IC (74LS08N)</w:t>
      </w:r>
    </w:p>
    <w:p w14:paraId="6BB38BCA" w14:textId="437EEBA9" w:rsidR="00A63C83" w:rsidRDefault="00A63C83" w:rsidP="00A63C83">
      <w:pPr>
        <w:pStyle w:val="Heading1"/>
      </w:pPr>
      <w:r>
        <w:lastRenderedPageBreak/>
        <w:t>6 Bit Binary to BCD Convertor:</w:t>
      </w:r>
    </w:p>
    <w:p w14:paraId="2C3A4F47" w14:textId="0DCAB7D5" w:rsidR="00A63C83" w:rsidRDefault="001F2FF5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13x Quad AND IC (74LS08N)</w:t>
      </w:r>
    </w:p>
    <w:p w14:paraId="1E558CAB" w14:textId="134C996A" w:rsidR="001F2FF5" w:rsidRDefault="001F2FF5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6x Quad OR IC (74LS32)</w:t>
      </w:r>
    </w:p>
    <w:p w14:paraId="0C78A67C" w14:textId="306C0A1E" w:rsidR="001F2FF5" w:rsidRDefault="001F2FF5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3x Triple 3-Input AND IC (74LS11)</w:t>
      </w:r>
    </w:p>
    <w:p w14:paraId="40B6CC52" w14:textId="5A19847C" w:rsidR="001F2FF5" w:rsidRDefault="001F2FF5" w:rsidP="00A63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9x Dual 4-input AND IC (74LS21)</w:t>
      </w:r>
    </w:p>
    <w:p w14:paraId="46083EC1" w14:textId="7D647258" w:rsidR="001F2FF5" w:rsidRPr="001F2FF5" w:rsidRDefault="001F2FF5" w:rsidP="00EE221E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t>BCD to 7-segment Display:</w:t>
      </w:r>
    </w:p>
    <w:p w14:paraId="7ADB991A" w14:textId="5510F6FC" w:rsidR="001F2FF5" w:rsidRPr="001F2FF5" w:rsidRDefault="001F2FF5" w:rsidP="001F2FF5">
      <w:pPr>
        <w:pStyle w:val="ListParagraph"/>
        <w:numPr>
          <w:ilvl w:val="0"/>
          <w:numId w:val="16"/>
        </w:numPr>
      </w:pPr>
      <w:r>
        <w:rPr>
          <w:rFonts w:ascii="Times New Roman" w:hAnsi="Times New Roman" w:cs="Times New Roman"/>
          <w:sz w:val="24"/>
          <w:szCs w:val="24"/>
        </w:rPr>
        <w:t>8x 10k Ohm Resistors</w:t>
      </w:r>
    </w:p>
    <w:p w14:paraId="72B6FFF6" w14:textId="20EEC63F" w:rsidR="001F2FF5" w:rsidRPr="001F2FF5" w:rsidRDefault="001F2FF5" w:rsidP="001F2FF5">
      <w:pPr>
        <w:pStyle w:val="ListParagraph"/>
        <w:numPr>
          <w:ilvl w:val="0"/>
          <w:numId w:val="16"/>
        </w:numPr>
      </w:pPr>
      <w:r>
        <w:rPr>
          <w:rFonts w:ascii="Times New Roman" w:hAnsi="Times New Roman" w:cs="Times New Roman"/>
          <w:sz w:val="24"/>
          <w:szCs w:val="24"/>
        </w:rPr>
        <w:t>2x BCD to 7-Segment Decoder (4511)</w:t>
      </w:r>
    </w:p>
    <w:p w14:paraId="1CAEC2B9" w14:textId="7E92DB3E" w:rsidR="001F2FF5" w:rsidRPr="001F2FF5" w:rsidRDefault="001F2FF5" w:rsidP="001F2FF5">
      <w:pPr>
        <w:pStyle w:val="ListParagraph"/>
        <w:numPr>
          <w:ilvl w:val="0"/>
          <w:numId w:val="16"/>
        </w:numPr>
      </w:pPr>
      <w:r>
        <w:rPr>
          <w:rFonts w:ascii="Times New Roman" w:hAnsi="Times New Roman" w:cs="Times New Roman"/>
          <w:sz w:val="24"/>
          <w:szCs w:val="24"/>
        </w:rPr>
        <w:t>2x 7-Segment Cathode Display</w:t>
      </w:r>
    </w:p>
    <w:p w14:paraId="7570CCC3" w14:textId="7B308BD4" w:rsidR="001F2FF5" w:rsidRDefault="001F2FF5" w:rsidP="001F2FF5">
      <w:pPr>
        <w:pStyle w:val="Title"/>
      </w:pPr>
      <w:r>
        <w:t>Software</w:t>
      </w:r>
    </w:p>
    <w:p w14:paraId="65DF983E" w14:textId="27FC0174" w:rsidR="001F2FF5" w:rsidRDefault="001F2FF5" w:rsidP="001F2FF5">
      <w:pPr>
        <w:pStyle w:val="Heading1"/>
      </w:pPr>
      <w:r>
        <w:t>Truth tables and Karnaugh Maps:</w:t>
      </w:r>
    </w:p>
    <w:p w14:paraId="20815E44" w14:textId="3135D934" w:rsidR="001F2FF5" w:rsidRPr="001F2FF5" w:rsidRDefault="001F2FF5" w:rsidP="001F2F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754A2">
          <w:rPr>
            <w:rStyle w:val="Hyperlink"/>
            <w:rFonts w:ascii="Times New Roman" w:hAnsi="Times New Roman" w:cs="Times New Roman"/>
            <w:sz w:val="24"/>
            <w:szCs w:val="24"/>
          </w:rPr>
          <w:t>http://www.32x8.com/var6.html</w:t>
        </w:r>
      </w:hyperlink>
    </w:p>
    <w:p w14:paraId="3C421E88" w14:textId="1F82355D" w:rsidR="001F2FF5" w:rsidRDefault="001F2FF5" w:rsidP="001F2F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F754A2">
          <w:rPr>
            <w:rStyle w:val="Hyperlink"/>
            <w:rFonts w:ascii="Times New Roman" w:hAnsi="Times New Roman" w:cs="Times New Roman"/>
            <w:sz w:val="24"/>
            <w:szCs w:val="24"/>
          </w:rPr>
          <w:t>https://www.boolean-algebra.com</w:t>
        </w:r>
      </w:hyperlink>
    </w:p>
    <w:p w14:paraId="69E3B5BD" w14:textId="3DEDC17B" w:rsidR="000A1110" w:rsidRDefault="000A1110" w:rsidP="000A11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Websites were used for generation of Binary to BCD conversion circuit. Truth table was provided and it generated the 8 expressions for the tens and </w:t>
      </w:r>
      <w:r w:rsidR="007E725E">
        <w:rPr>
          <w:rFonts w:ascii="Times New Roman" w:hAnsi="Times New Roman" w:cs="Times New Roman"/>
          <w:sz w:val="24"/>
          <w:szCs w:val="24"/>
        </w:rPr>
        <w:t>unit’s</w:t>
      </w:r>
      <w:r>
        <w:rPr>
          <w:rFonts w:ascii="Times New Roman" w:hAnsi="Times New Roman" w:cs="Times New Roman"/>
          <w:sz w:val="24"/>
          <w:szCs w:val="24"/>
        </w:rPr>
        <w:t xml:space="preserve"> binary</w:t>
      </w:r>
      <w:r w:rsidR="00866DD3">
        <w:rPr>
          <w:rFonts w:ascii="Times New Roman" w:hAnsi="Times New Roman" w:cs="Times New Roman"/>
          <w:sz w:val="24"/>
          <w:szCs w:val="24"/>
        </w:rPr>
        <w:t>.</w:t>
      </w:r>
    </w:p>
    <w:p w14:paraId="463C2CBD" w14:textId="0FE21F90" w:rsidR="000A1110" w:rsidRDefault="00866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6 Bit UP Counter, the theory course slides were used for its implementation using a sequential circuit.</w:t>
      </w:r>
    </w:p>
    <w:p w14:paraId="00B1D71D" w14:textId="69A149BD" w:rsidR="001F2FF5" w:rsidRDefault="000A1110" w:rsidP="000A1110">
      <w:pPr>
        <w:pStyle w:val="Title"/>
      </w:pPr>
      <w:r>
        <w:lastRenderedPageBreak/>
        <w:t>Proteus design</w:t>
      </w:r>
    </w:p>
    <w:p w14:paraId="104BFDC6" w14:textId="77777777" w:rsidR="000A1110" w:rsidRDefault="000A1110" w:rsidP="000A1110">
      <w:pPr>
        <w:pStyle w:val="Title"/>
      </w:pPr>
    </w:p>
    <w:p w14:paraId="14B04D4A" w14:textId="33512187" w:rsidR="000A1110" w:rsidRPr="001F2FF5" w:rsidRDefault="00F25D54" w:rsidP="000A1110">
      <w:pPr>
        <w:pStyle w:val="Photo"/>
      </w:pPr>
      <w:r>
        <w:rPr>
          <w:noProof/>
        </w:rPr>
        <w:drawing>
          <wp:inline distT="0" distB="0" distL="0" distR="0" wp14:anchorId="4A80109C" wp14:editId="03F8955F">
            <wp:extent cx="5486400" cy="6772275"/>
            <wp:effectExtent l="0" t="0" r="0" b="9525"/>
            <wp:docPr id="20783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21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FF66" w14:textId="1EFE612A" w:rsidR="001F2FF5" w:rsidRDefault="001C6F63" w:rsidP="00FE3EBE">
      <w:r>
        <w:br w:type="page"/>
      </w:r>
    </w:p>
    <w:p w14:paraId="3E609B66" w14:textId="7E4152BB" w:rsidR="001C6F63" w:rsidRDefault="001C6F63" w:rsidP="001C6F63">
      <w:pPr>
        <w:pStyle w:val="Heading1"/>
      </w:pPr>
      <w:r>
        <w:lastRenderedPageBreak/>
        <w:t>Binary to BCD Converter:</w:t>
      </w:r>
    </w:p>
    <w:p w14:paraId="1541080A" w14:textId="0C441E0E" w:rsidR="001C6F63" w:rsidRDefault="001C6F63" w:rsidP="001C6F63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T3</w:t>
      </w:r>
      <w:r>
        <w:t xml:space="preserve">: </w:t>
      </w:r>
      <w:r>
        <w:rPr>
          <w:rFonts w:ascii="Times New Roman" w:hAnsi="Times New Roman" w:cs="Times New Roman"/>
        </w:rPr>
        <w:t>0</w:t>
      </w:r>
    </w:p>
    <w:p w14:paraId="6F916E4D" w14:textId="4D6B21B9" w:rsidR="001C6F63" w:rsidRDefault="001C6F63" w:rsidP="001C6F63">
      <w:pPr>
        <w:pStyle w:val="Heading2"/>
        <w:rPr>
          <w:rFonts w:ascii="Times New Roman" w:hAnsi="Times New Roman" w:cs="Times New Roman"/>
        </w:rPr>
      </w:pPr>
      <w:r>
        <w:t>T</w:t>
      </w:r>
      <w:r>
        <w:rPr>
          <w:rFonts w:ascii="Times New Roman" w:hAnsi="Times New Roman" w:cs="Times New Roman"/>
        </w:rPr>
        <w:t>2: AC + AB</w:t>
      </w:r>
    </w:p>
    <w:p w14:paraId="6ABF9917" w14:textId="2C884B9A" w:rsidR="00FE3EBE" w:rsidRDefault="005E07D7" w:rsidP="00FE3EBE">
      <w:pPr>
        <w:rPr>
          <w:noProof/>
        </w:rPr>
      </w:pPr>
      <w:r>
        <w:rPr>
          <w:noProof/>
        </w:rPr>
        <w:drawing>
          <wp:inline distT="0" distB="0" distL="0" distR="0" wp14:anchorId="0ECD5A02" wp14:editId="7702A89C">
            <wp:extent cx="1989117" cy="641268"/>
            <wp:effectExtent l="0" t="0" r="0" b="6985"/>
            <wp:docPr id="1593064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6429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67" b="76123"/>
                    <a:stretch/>
                  </pic:blipFill>
                  <pic:spPr bwMode="auto">
                    <a:xfrm>
                      <a:off x="0" y="0"/>
                      <a:ext cx="2024589" cy="65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CE34A" w14:textId="44BB913D" w:rsidR="00FE3EBE" w:rsidRDefault="00ED121B" w:rsidP="00FE3EBE">
      <w:pPr>
        <w:pStyle w:val="Heading2"/>
      </w:pPr>
      <w:r>
        <w:t xml:space="preserve">T1: </w:t>
      </w:r>
      <w:r w:rsidRPr="00ED121B">
        <w:t>A'BD + A'BC + BCD + AB'C'</w:t>
      </w:r>
    </w:p>
    <w:p w14:paraId="62A1E2EA" w14:textId="7DCC4786" w:rsidR="00ED121B" w:rsidRDefault="005E07D7" w:rsidP="00ED121B">
      <w:pPr>
        <w:rPr>
          <w:noProof/>
        </w:rPr>
      </w:pPr>
      <w:r>
        <w:rPr>
          <w:noProof/>
        </w:rPr>
        <w:drawing>
          <wp:inline distT="0" distB="0" distL="0" distR="0" wp14:anchorId="36821628" wp14:editId="3798D912">
            <wp:extent cx="1199408" cy="570015"/>
            <wp:effectExtent l="0" t="0" r="1270" b="1905"/>
            <wp:docPr id="19300534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384" b="81458"/>
                    <a:stretch/>
                  </pic:blipFill>
                  <pic:spPr bwMode="auto">
                    <a:xfrm>
                      <a:off x="0" y="0"/>
                      <a:ext cx="1220122" cy="57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5209A" w14:textId="566D9B00" w:rsidR="00ED121B" w:rsidRDefault="00ED121B" w:rsidP="00ED121B">
      <w:pPr>
        <w:pStyle w:val="Heading2"/>
      </w:pPr>
      <w:r w:rsidRPr="00ED121B">
        <w:t>T0 = AB'C' + AC'E + AC'D + A'B'CE + A'B'CD + A'CDE + A'BC'D' + ABCD'</w:t>
      </w:r>
    </w:p>
    <w:p w14:paraId="54764D34" w14:textId="532603C2" w:rsidR="005E07D7" w:rsidRDefault="005E07D7" w:rsidP="00FE3EBE">
      <w:pPr>
        <w:rPr>
          <w:noProof/>
        </w:rPr>
      </w:pPr>
      <w:r>
        <w:rPr>
          <w:noProof/>
        </w:rPr>
        <w:drawing>
          <wp:inline distT="0" distB="0" distL="0" distR="0" wp14:anchorId="746B1DEA" wp14:editId="3960CBBC">
            <wp:extent cx="2023533" cy="1318161"/>
            <wp:effectExtent l="0" t="0" r="0" b="0"/>
            <wp:docPr id="772214143" name="Picture 10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4143" name="Picture 10" descr="A diagram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686" b="83159"/>
                    <a:stretch/>
                  </pic:blipFill>
                  <pic:spPr bwMode="auto">
                    <a:xfrm>
                      <a:off x="0" y="0"/>
                      <a:ext cx="2053555" cy="133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BCFA9" w14:textId="77777777" w:rsidR="00492F3B" w:rsidRDefault="00FE3EBE" w:rsidP="00FE3EBE">
      <w:pPr>
        <w:rPr>
          <w:noProof/>
        </w:rPr>
      </w:pPr>
      <w:r w:rsidRPr="00FE3EBE">
        <w:rPr>
          <w:rStyle w:val="Heading2Char"/>
        </w:rPr>
        <w:t>U3 = A'B'CD'E' + A'BC'D'E + A'BCDE' + AB'C'DE + ABC'D'E' + ABCD'E</w:t>
      </w:r>
    </w:p>
    <w:p w14:paraId="73BF3D69" w14:textId="7DB07816" w:rsidR="00FE3EBE" w:rsidRPr="00FE3EBE" w:rsidRDefault="00FE3EBE" w:rsidP="00FE3EBE">
      <w:r>
        <w:rPr>
          <w:noProof/>
        </w:rPr>
        <w:drawing>
          <wp:inline distT="0" distB="0" distL="0" distR="0" wp14:anchorId="4AFB65A0" wp14:editId="31D1588F">
            <wp:extent cx="1603169" cy="1650787"/>
            <wp:effectExtent l="0" t="0" r="0" b="6985"/>
            <wp:docPr id="5664986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021" b="81632"/>
                    <a:stretch/>
                  </pic:blipFill>
                  <pic:spPr bwMode="auto">
                    <a:xfrm>
                      <a:off x="0" y="0"/>
                      <a:ext cx="1657485" cy="170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F3920" w14:textId="08B227C9" w:rsidR="00714B2A" w:rsidRDefault="00FE3EBE" w:rsidP="006200B3">
      <w:pPr>
        <w:pStyle w:val="Heading2"/>
      </w:pPr>
      <w:r w:rsidRPr="00FE3EBE">
        <w:lastRenderedPageBreak/>
        <w:t>U1 = A'B'C'E + A'C'DE + AB'C'E' + AC'DE' + AB'CE + ACDE + A'B'CDE' + A'BC'D'E' + A'BCD'E + ABCD'E'</w:t>
      </w:r>
    </w:p>
    <w:p w14:paraId="4E47392D" w14:textId="773C9CFB" w:rsidR="00FE3EBE" w:rsidRPr="001C6F63" w:rsidRDefault="00FE3EBE" w:rsidP="001C6F63">
      <w:r>
        <w:rPr>
          <w:noProof/>
        </w:rPr>
        <w:drawing>
          <wp:inline distT="0" distB="0" distL="0" distR="0" wp14:anchorId="5A6827F7" wp14:editId="281DA213">
            <wp:extent cx="1407226" cy="1695318"/>
            <wp:effectExtent l="0" t="0" r="2540" b="635"/>
            <wp:docPr id="2081450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536" b="82659"/>
                    <a:stretch/>
                  </pic:blipFill>
                  <pic:spPr bwMode="auto">
                    <a:xfrm>
                      <a:off x="0" y="0"/>
                      <a:ext cx="1413443" cy="170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4AC29" w14:textId="2B9F1E4B" w:rsidR="001F2FF5" w:rsidRPr="001F2FF5" w:rsidRDefault="00FE3EBE" w:rsidP="00FE3EBE">
      <w:pPr>
        <w:pStyle w:val="Heading2"/>
      </w:pPr>
      <w:r>
        <w:t>U0: F</w:t>
      </w:r>
    </w:p>
    <w:p w14:paraId="0D4678B3" w14:textId="77777777" w:rsidR="001E5C0F" w:rsidRPr="001E5C0F" w:rsidRDefault="001E5C0F">
      <w:pPr>
        <w:rPr>
          <w:rFonts w:ascii="Times New Roman" w:hAnsi="Times New Roman" w:cs="Times New Roman"/>
        </w:rPr>
      </w:pPr>
    </w:p>
    <w:sectPr w:rsidR="001E5C0F" w:rsidRPr="001E5C0F" w:rsidSect="004139BB">
      <w:footerReference w:type="default" r:id="rId15"/>
      <w:pgSz w:w="12240" w:h="15840"/>
      <w:pgMar w:top="1728" w:right="1800" w:bottom="1440" w:left="1800" w:header="720" w:footer="720" w:gutter="0"/>
      <w:pgBorders w:offsetFrom="page">
        <w:top w:val="single" w:sz="4" w:space="24" w:color="4E5B6F" w:themeColor="text2"/>
        <w:left w:val="single" w:sz="4" w:space="24" w:color="4E5B6F" w:themeColor="text2"/>
        <w:bottom w:val="single" w:sz="4" w:space="24" w:color="4E5B6F" w:themeColor="text2"/>
        <w:right w:val="single" w:sz="4" w:space="24" w:color="4E5B6F" w:themeColor="text2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D2D72" w14:textId="77777777" w:rsidR="00333C8F" w:rsidRDefault="00333C8F" w:rsidP="00C6554A">
      <w:pPr>
        <w:spacing w:before="0" w:after="0" w:line="240" w:lineRule="auto"/>
      </w:pPr>
      <w:r>
        <w:separator/>
      </w:r>
    </w:p>
  </w:endnote>
  <w:endnote w:type="continuationSeparator" w:id="0">
    <w:p w14:paraId="67BEABE7" w14:textId="77777777" w:rsidR="00333C8F" w:rsidRDefault="00333C8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413E4F" w14:textId="77777777" w:rsidR="004470F7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1E5C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E45659" w14:textId="77777777" w:rsidR="00333C8F" w:rsidRDefault="00333C8F" w:rsidP="00C6554A">
      <w:pPr>
        <w:spacing w:before="0" w:after="0" w:line="240" w:lineRule="auto"/>
      </w:pPr>
      <w:r>
        <w:separator/>
      </w:r>
    </w:p>
  </w:footnote>
  <w:footnote w:type="continuationSeparator" w:id="0">
    <w:p w14:paraId="28DDC43E" w14:textId="77777777" w:rsidR="00333C8F" w:rsidRDefault="00333C8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EAF78DF"/>
    <w:multiLevelType w:val="hybridMultilevel"/>
    <w:tmpl w:val="69D0CD4E"/>
    <w:lvl w:ilvl="0" w:tplc="299487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0176339">
    <w:abstractNumId w:val="9"/>
  </w:num>
  <w:num w:numId="2" w16cid:durableId="1677614265">
    <w:abstractNumId w:val="8"/>
  </w:num>
  <w:num w:numId="3" w16cid:durableId="1507674857">
    <w:abstractNumId w:val="8"/>
  </w:num>
  <w:num w:numId="4" w16cid:durableId="2067758830">
    <w:abstractNumId w:val="9"/>
  </w:num>
  <w:num w:numId="5" w16cid:durableId="1997756318">
    <w:abstractNumId w:val="13"/>
  </w:num>
  <w:num w:numId="6" w16cid:durableId="213780609">
    <w:abstractNumId w:val="10"/>
  </w:num>
  <w:num w:numId="7" w16cid:durableId="1213620676">
    <w:abstractNumId w:val="11"/>
  </w:num>
  <w:num w:numId="8" w16cid:durableId="437725657">
    <w:abstractNumId w:val="7"/>
  </w:num>
  <w:num w:numId="9" w16cid:durableId="1481847493">
    <w:abstractNumId w:val="6"/>
  </w:num>
  <w:num w:numId="10" w16cid:durableId="1428500506">
    <w:abstractNumId w:val="5"/>
  </w:num>
  <w:num w:numId="11" w16cid:durableId="1060246027">
    <w:abstractNumId w:val="4"/>
  </w:num>
  <w:num w:numId="12" w16cid:durableId="152764446">
    <w:abstractNumId w:val="3"/>
  </w:num>
  <w:num w:numId="13" w16cid:durableId="1814521815">
    <w:abstractNumId w:val="2"/>
  </w:num>
  <w:num w:numId="14" w16cid:durableId="1982345341">
    <w:abstractNumId w:val="1"/>
  </w:num>
  <w:num w:numId="15" w16cid:durableId="790631252">
    <w:abstractNumId w:val="0"/>
  </w:num>
  <w:num w:numId="16" w16cid:durableId="19695534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158"/>
    <w:rsid w:val="00020500"/>
    <w:rsid w:val="000350DF"/>
    <w:rsid w:val="000A1110"/>
    <w:rsid w:val="000A1667"/>
    <w:rsid w:val="000B7175"/>
    <w:rsid w:val="000F6D40"/>
    <w:rsid w:val="00121CF4"/>
    <w:rsid w:val="00136BD2"/>
    <w:rsid w:val="001776CB"/>
    <w:rsid w:val="00184B4F"/>
    <w:rsid w:val="001A6C79"/>
    <w:rsid w:val="001B5825"/>
    <w:rsid w:val="001C6F63"/>
    <w:rsid w:val="001D33C5"/>
    <w:rsid w:val="001E5C0F"/>
    <w:rsid w:val="001F2FF5"/>
    <w:rsid w:val="00216CA7"/>
    <w:rsid w:val="002431C6"/>
    <w:rsid w:val="002554CD"/>
    <w:rsid w:val="002675FC"/>
    <w:rsid w:val="00270E25"/>
    <w:rsid w:val="002828C2"/>
    <w:rsid w:val="00286135"/>
    <w:rsid w:val="00293B83"/>
    <w:rsid w:val="002B4294"/>
    <w:rsid w:val="002F1532"/>
    <w:rsid w:val="003253CA"/>
    <w:rsid w:val="00333C8F"/>
    <w:rsid w:val="00333D0D"/>
    <w:rsid w:val="003621CD"/>
    <w:rsid w:val="0036595B"/>
    <w:rsid w:val="0037206B"/>
    <w:rsid w:val="00401D92"/>
    <w:rsid w:val="00402CD3"/>
    <w:rsid w:val="004139BB"/>
    <w:rsid w:val="004172BF"/>
    <w:rsid w:val="0044384B"/>
    <w:rsid w:val="004470F7"/>
    <w:rsid w:val="004568CA"/>
    <w:rsid w:val="00472686"/>
    <w:rsid w:val="00492F3B"/>
    <w:rsid w:val="004C049F"/>
    <w:rsid w:val="004E2EFD"/>
    <w:rsid w:val="005000E2"/>
    <w:rsid w:val="00583277"/>
    <w:rsid w:val="0058519D"/>
    <w:rsid w:val="005A0991"/>
    <w:rsid w:val="005D4FFB"/>
    <w:rsid w:val="005E07D7"/>
    <w:rsid w:val="005F3491"/>
    <w:rsid w:val="006200B3"/>
    <w:rsid w:val="00623EBF"/>
    <w:rsid w:val="0064179A"/>
    <w:rsid w:val="006A009A"/>
    <w:rsid w:val="006A3CE7"/>
    <w:rsid w:val="007079CA"/>
    <w:rsid w:val="00714B2A"/>
    <w:rsid w:val="00764158"/>
    <w:rsid w:val="0077458B"/>
    <w:rsid w:val="007E2C33"/>
    <w:rsid w:val="007E725E"/>
    <w:rsid w:val="008040C0"/>
    <w:rsid w:val="00826079"/>
    <w:rsid w:val="00832868"/>
    <w:rsid w:val="00837936"/>
    <w:rsid w:val="00861C9F"/>
    <w:rsid w:val="00866DD3"/>
    <w:rsid w:val="00870040"/>
    <w:rsid w:val="008942FA"/>
    <w:rsid w:val="008A50E2"/>
    <w:rsid w:val="008B59B3"/>
    <w:rsid w:val="009248A3"/>
    <w:rsid w:val="00967F3A"/>
    <w:rsid w:val="00A11956"/>
    <w:rsid w:val="00A40D6E"/>
    <w:rsid w:val="00A42583"/>
    <w:rsid w:val="00A63202"/>
    <w:rsid w:val="00A63C83"/>
    <w:rsid w:val="00A97A82"/>
    <w:rsid w:val="00AA7BA0"/>
    <w:rsid w:val="00AD0F9E"/>
    <w:rsid w:val="00B763E3"/>
    <w:rsid w:val="00B77162"/>
    <w:rsid w:val="00B87F43"/>
    <w:rsid w:val="00BA3F11"/>
    <w:rsid w:val="00C03535"/>
    <w:rsid w:val="00C44032"/>
    <w:rsid w:val="00C53D37"/>
    <w:rsid w:val="00C6554A"/>
    <w:rsid w:val="00CD5509"/>
    <w:rsid w:val="00CE2A3F"/>
    <w:rsid w:val="00D30A18"/>
    <w:rsid w:val="00D506CC"/>
    <w:rsid w:val="00D90635"/>
    <w:rsid w:val="00E47791"/>
    <w:rsid w:val="00E5549A"/>
    <w:rsid w:val="00E56ED9"/>
    <w:rsid w:val="00E650CB"/>
    <w:rsid w:val="00EB0BDA"/>
    <w:rsid w:val="00EB255F"/>
    <w:rsid w:val="00EB2DE8"/>
    <w:rsid w:val="00EC2E64"/>
    <w:rsid w:val="00ED121B"/>
    <w:rsid w:val="00ED57F6"/>
    <w:rsid w:val="00ED7C44"/>
    <w:rsid w:val="00EE221E"/>
    <w:rsid w:val="00F02499"/>
    <w:rsid w:val="00F2073E"/>
    <w:rsid w:val="00F25D54"/>
    <w:rsid w:val="00F345F8"/>
    <w:rsid w:val="00F42DF5"/>
    <w:rsid w:val="00F66AC8"/>
    <w:rsid w:val="00FE3EBE"/>
    <w:rsid w:val="00FF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8C095"/>
  <w15:chartTrackingRefBased/>
  <w15:docId w15:val="{F3AA26CC-C9F2-498B-9C00-344B55D2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44384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F2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olean-algebra.com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www.32x8.com/var6.html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gital%20Arena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135</TotalTime>
  <Pages>11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farrukh</dc:creator>
  <cp:keywords/>
  <dc:description/>
  <cp:lastModifiedBy>Abdullah Ali</cp:lastModifiedBy>
  <cp:revision>73</cp:revision>
  <dcterms:created xsi:type="dcterms:W3CDTF">2024-12-01T14:06:00Z</dcterms:created>
  <dcterms:modified xsi:type="dcterms:W3CDTF">2024-12-01T18:22:00Z</dcterms:modified>
</cp:coreProperties>
</file>